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B30C" w14:textId="77777777" w:rsidR="0013016F" w:rsidRPr="003A6C2C" w:rsidRDefault="0013016F" w:rsidP="003A6C2C">
      <w:pPr>
        <w:rPr>
          <w:rFonts w:ascii="Times New Roman" w:hAnsi="Times New Roman" w:cs="Times New Roman"/>
          <w:sz w:val="28"/>
          <w:szCs w:val="28"/>
        </w:rPr>
      </w:pPr>
    </w:p>
    <w:sectPr w:rsidR="0013016F" w:rsidRPr="003A6C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A5A4" w14:textId="77777777" w:rsidR="009A6591" w:rsidRDefault="009A6591">
      <w:r>
        <w:separator/>
      </w:r>
    </w:p>
    <w:p w14:paraId="4FAC397A" w14:textId="77777777" w:rsidR="009A6591" w:rsidRDefault="009A6591"/>
  </w:endnote>
  <w:endnote w:type="continuationSeparator" w:id="0">
    <w:p w14:paraId="511AC1CA" w14:textId="77777777" w:rsidR="009A6591" w:rsidRDefault="009A6591">
      <w:r>
        <w:continuationSeparator/>
      </w:r>
    </w:p>
    <w:p w14:paraId="0A8937BB" w14:textId="77777777" w:rsidR="009A6591" w:rsidRDefault="009A65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1854" w14:textId="77777777" w:rsidR="001B58F0" w:rsidRDefault="001B58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462A7F" w14:textId="77777777"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B31B" w14:textId="77777777" w:rsidR="001B58F0" w:rsidRDefault="001B5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CE34E" w14:textId="77777777" w:rsidR="009A6591" w:rsidRDefault="009A6591">
      <w:r>
        <w:separator/>
      </w:r>
    </w:p>
    <w:p w14:paraId="6EE90EE2" w14:textId="77777777" w:rsidR="009A6591" w:rsidRDefault="009A6591"/>
  </w:footnote>
  <w:footnote w:type="continuationSeparator" w:id="0">
    <w:p w14:paraId="068D6447" w14:textId="77777777" w:rsidR="009A6591" w:rsidRDefault="009A6591">
      <w:r>
        <w:continuationSeparator/>
      </w:r>
    </w:p>
    <w:p w14:paraId="794C9E87" w14:textId="77777777" w:rsidR="009A6591" w:rsidRDefault="009A65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9CB8" w14:textId="77777777" w:rsidR="001B58F0" w:rsidRDefault="001B58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0E783" w14:textId="77777777" w:rsidR="001B58F0" w:rsidRDefault="001B58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BC22" w14:textId="5BB6B62C" w:rsidR="00DD7FED" w:rsidRPr="001B58F0" w:rsidRDefault="00DD7FED" w:rsidP="001B58F0">
    <w:pPr>
      <w:pStyle w:val="Heading1"/>
      <w:jc w:val="center"/>
      <w:rPr>
        <w:rFonts w:ascii="Times New Roman" w:hAnsi="Times New Roman" w:cs="Times New Roman"/>
        <w:lang w:val="vi-VN"/>
      </w:rPr>
    </w:pPr>
    <w:r w:rsidRPr="006F042F">
      <w:rPr>
        <w:rFonts w:ascii="Times New Roman" w:hAnsi="Times New Roman" w:cs="Times New Roman"/>
        <w:lang w:val="vi-VN"/>
      </w:rPr>
      <w:t xml:space="preserve">Software Engineering – Lab </w:t>
    </w:r>
    <w:r w:rsidR="001B58F0">
      <w:rPr>
        <w:rFonts w:ascii="Times New Roman" w:hAnsi="Times New Roman" w:cs="Times New Roman"/>
        <w:lang w:val="vi-VN"/>
      </w:rPr>
      <w:t>10</w:t>
    </w:r>
    <w:r w:rsidR="00DE2425">
      <w:rPr>
        <w:rFonts w:ascii="Times New Roman" w:hAnsi="Times New Roman" w:cs="Times New Roman"/>
        <w:lang w:val="vi-VN"/>
      </w:rPr>
      <w:t xml:space="preserve"> </w:t>
    </w:r>
    <w:r w:rsidRPr="006F042F">
      <w:rPr>
        <w:rFonts w:ascii="Times New Roman" w:hAnsi="Times New Roman" w:cs="Times New Roman"/>
        <w:lang w:val="vi-VN"/>
      </w:rPr>
      <w:t>Report</w:t>
    </w:r>
    <w:r w:rsidRPr="006F042F">
      <w:rPr>
        <w:rFonts w:ascii="Times New Roman" w:hAnsi="Times New Roman" w:cs="Times New Roman"/>
        <w:lang w:val="vi-VN"/>
      </w:rPr>
      <w:br/>
      <w:t>Huynh Nhat Huy – 523c0012</w:t>
    </w:r>
    <w:r w:rsidRPr="006F042F">
      <w:rPr>
        <w:rFonts w:ascii="Times New Roman" w:hAnsi="Times New Roman" w:cs="Times New Roman"/>
        <w:lang w:val="vi-VN"/>
      </w:rPr>
      <w:br/>
      <w:t>Software Engineering (2025 – 2026) - TD</w:t>
    </w:r>
    <w:r>
      <w:rPr>
        <w:rFonts w:ascii="Times New Roman" w:hAnsi="Times New Roman" w:cs="Times New Roman"/>
      </w:rPr>
      <w:t>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6100F1"/>
    <w:multiLevelType w:val="multilevel"/>
    <w:tmpl w:val="9E3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380C"/>
    <w:multiLevelType w:val="multilevel"/>
    <w:tmpl w:val="AAD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E2D63"/>
    <w:multiLevelType w:val="multilevel"/>
    <w:tmpl w:val="D9E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B5FE2"/>
    <w:multiLevelType w:val="multilevel"/>
    <w:tmpl w:val="673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AB4179"/>
    <w:multiLevelType w:val="multilevel"/>
    <w:tmpl w:val="F2E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5"/>
  </w:num>
  <w:num w:numId="4" w16cid:durableId="1053962136">
    <w:abstractNumId w:val="11"/>
  </w:num>
  <w:num w:numId="5" w16cid:durableId="27529680">
    <w:abstractNumId w:val="4"/>
  </w:num>
  <w:num w:numId="6" w16cid:durableId="889995165">
    <w:abstractNumId w:val="12"/>
  </w:num>
  <w:num w:numId="7" w16cid:durableId="448815605">
    <w:abstractNumId w:val="10"/>
  </w:num>
  <w:num w:numId="8" w16cid:durableId="1743404620">
    <w:abstractNumId w:val="8"/>
  </w:num>
  <w:num w:numId="9" w16cid:durableId="1809517519">
    <w:abstractNumId w:val="2"/>
  </w:num>
  <w:num w:numId="10" w16cid:durableId="782386940">
    <w:abstractNumId w:val="6"/>
  </w:num>
  <w:num w:numId="11" w16cid:durableId="1203010656">
    <w:abstractNumId w:val="3"/>
  </w:num>
  <w:num w:numId="12" w16cid:durableId="701058091">
    <w:abstractNumId w:val="7"/>
  </w:num>
  <w:num w:numId="13" w16cid:durableId="1106732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1257EF"/>
    <w:rsid w:val="0013016F"/>
    <w:rsid w:val="00133E6B"/>
    <w:rsid w:val="001B58F0"/>
    <w:rsid w:val="002D04ED"/>
    <w:rsid w:val="003A6C2C"/>
    <w:rsid w:val="005950A7"/>
    <w:rsid w:val="006402BB"/>
    <w:rsid w:val="006F042F"/>
    <w:rsid w:val="008A104A"/>
    <w:rsid w:val="008F1F47"/>
    <w:rsid w:val="0099568B"/>
    <w:rsid w:val="009A6591"/>
    <w:rsid w:val="00BD3B4D"/>
    <w:rsid w:val="00C078BA"/>
    <w:rsid w:val="00CC4E14"/>
    <w:rsid w:val="00CD3867"/>
    <w:rsid w:val="00DC553C"/>
    <w:rsid w:val="00DD7FED"/>
    <w:rsid w:val="00DE2425"/>
    <w:rsid w:val="00EA7BF7"/>
    <w:rsid w:val="00F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1CA704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6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 w:eastAsia="en-US"/>
    </w:rPr>
  </w:style>
  <w:style w:type="character" w:customStyle="1" w:styleId="apple-converted-space">
    <w:name w:val="apple-converted-space"/>
    <w:basedOn w:val="DefaultParagraphFont"/>
    <w:rsid w:val="003A6C2C"/>
  </w:style>
  <w:style w:type="character" w:styleId="HTMLCode">
    <w:name w:val="HTML Code"/>
    <w:basedOn w:val="DefaultParagraphFont"/>
    <w:uiPriority w:val="99"/>
    <w:semiHidden/>
    <w:unhideWhenUsed/>
    <w:rsid w:val="003A6C2C"/>
    <w:rPr>
      <w:rFonts w:ascii="Courier New" w:eastAsia="Times New Roman" w:hAnsi="Courier New" w:cs="Courier New"/>
      <w:sz w:val="20"/>
      <w:szCs w:val="20"/>
    </w:rPr>
  </w:style>
  <w:style w:type="character" w:customStyle="1" w:styleId="citation-440">
    <w:name w:val="citation-440"/>
    <w:basedOn w:val="DefaultParagraphFont"/>
    <w:rsid w:val="003A6C2C"/>
  </w:style>
  <w:style w:type="character" w:customStyle="1" w:styleId="citation-439">
    <w:name w:val="citation-439"/>
    <w:basedOn w:val="DefaultParagraphFont"/>
    <w:rsid w:val="003A6C2C"/>
  </w:style>
  <w:style w:type="character" w:customStyle="1" w:styleId="citation-438">
    <w:name w:val="citation-438"/>
    <w:basedOn w:val="DefaultParagraphFont"/>
    <w:rsid w:val="003A6C2C"/>
  </w:style>
  <w:style w:type="character" w:customStyle="1" w:styleId="citation-437">
    <w:name w:val="citation-437"/>
    <w:basedOn w:val="DefaultParagraphFont"/>
    <w:rsid w:val="003A6C2C"/>
  </w:style>
  <w:style w:type="character" w:customStyle="1" w:styleId="citation-436">
    <w:name w:val="citation-436"/>
    <w:basedOn w:val="DefaultParagraphFont"/>
    <w:rsid w:val="003A6C2C"/>
  </w:style>
  <w:style w:type="character" w:customStyle="1" w:styleId="citation-435">
    <w:name w:val="citation-435"/>
    <w:basedOn w:val="DefaultParagraphFont"/>
    <w:rsid w:val="003A6C2C"/>
  </w:style>
  <w:style w:type="character" w:customStyle="1" w:styleId="citation-434">
    <w:name w:val="citation-434"/>
    <w:basedOn w:val="DefaultParagraphFont"/>
    <w:rsid w:val="003A6C2C"/>
  </w:style>
  <w:style w:type="character" w:customStyle="1" w:styleId="citation-433">
    <w:name w:val="citation-433"/>
    <w:basedOn w:val="DefaultParagraphFont"/>
    <w:rsid w:val="003A6C2C"/>
  </w:style>
  <w:style w:type="character" w:customStyle="1" w:styleId="citation-432">
    <w:name w:val="citation-432"/>
    <w:basedOn w:val="DefaultParagraphFont"/>
    <w:rsid w:val="003A6C2C"/>
  </w:style>
  <w:style w:type="character" w:customStyle="1" w:styleId="citation-431">
    <w:name w:val="citation-431"/>
    <w:basedOn w:val="DefaultParagraphFont"/>
    <w:rsid w:val="003A6C2C"/>
  </w:style>
  <w:style w:type="character" w:customStyle="1" w:styleId="citation-430">
    <w:name w:val="citation-430"/>
    <w:basedOn w:val="DefaultParagraphFont"/>
    <w:rsid w:val="003A6C2C"/>
  </w:style>
  <w:style w:type="character" w:customStyle="1" w:styleId="citation-429">
    <w:name w:val="citation-429"/>
    <w:basedOn w:val="DefaultParagraphFont"/>
    <w:rsid w:val="003A6C2C"/>
  </w:style>
  <w:style w:type="character" w:customStyle="1" w:styleId="citation-428">
    <w:name w:val="citation-428"/>
    <w:basedOn w:val="DefaultParagraphFont"/>
    <w:rsid w:val="003A6C2C"/>
  </w:style>
  <w:style w:type="character" w:customStyle="1" w:styleId="citation-427">
    <w:name w:val="citation-427"/>
    <w:basedOn w:val="DefaultParagraphFont"/>
    <w:rsid w:val="003A6C2C"/>
  </w:style>
  <w:style w:type="character" w:customStyle="1" w:styleId="citation-426">
    <w:name w:val="citation-426"/>
    <w:basedOn w:val="DefaultParagraphFont"/>
    <w:rsid w:val="003A6C2C"/>
  </w:style>
  <w:style w:type="character" w:customStyle="1" w:styleId="citation-425">
    <w:name w:val="citation-425"/>
    <w:basedOn w:val="DefaultParagraphFont"/>
    <w:rsid w:val="003A6C2C"/>
  </w:style>
  <w:style w:type="character" w:customStyle="1" w:styleId="citation-424">
    <w:name w:val="citation-424"/>
    <w:basedOn w:val="DefaultParagraphFont"/>
    <w:rsid w:val="003A6C2C"/>
  </w:style>
  <w:style w:type="character" w:customStyle="1" w:styleId="citation-423">
    <w:name w:val="citation-423"/>
    <w:basedOn w:val="DefaultParagraphFont"/>
    <w:rsid w:val="003A6C2C"/>
  </w:style>
  <w:style w:type="character" w:customStyle="1" w:styleId="citation-422">
    <w:name w:val="citation-422"/>
    <w:basedOn w:val="DefaultParagraphFont"/>
    <w:rsid w:val="003A6C2C"/>
  </w:style>
  <w:style w:type="character" w:customStyle="1" w:styleId="citation-421">
    <w:name w:val="citation-421"/>
    <w:basedOn w:val="DefaultParagraphFont"/>
    <w:rsid w:val="003A6C2C"/>
  </w:style>
  <w:style w:type="character" w:customStyle="1" w:styleId="citation-420">
    <w:name w:val="citation-420"/>
    <w:basedOn w:val="DefaultParagraphFont"/>
    <w:rsid w:val="003A6C2C"/>
  </w:style>
  <w:style w:type="character" w:customStyle="1" w:styleId="citation-419">
    <w:name w:val="citation-419"/>
    <w:basedOn w:val="DefaultParagraphFont"/>
    <w:rsid w:val="003A6C2C"/>
  </w:style>
  <w:style w:type="character" w:customStyle="1" w:styleId="citation-418">
    <w:name w:val="citation-418"/>
    <w:basedOn w:val="DefaultParagraphFont"/>
    <w:rsid w:val="003A6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{AD9678E8-4F7F-C949-916A-5DD87324B663}tf10002086.dotx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7</cp:revision>
  <dcterms:created xsi:type="dcterms:W3CDTF">2026-03-17T19:08:00Z</dcterms:created>
  <dcterms:modified xsi:type="dcterms:W3CDTF">2026-05-02T21:07:00Z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